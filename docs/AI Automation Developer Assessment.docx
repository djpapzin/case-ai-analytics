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8F8FE">
    <v:background id="_x0000_s1025" o:bwmode="white" fillcolor="#f8f8fe">
      <v:fill r:id="rId7" o:title="Jaam Background Sheet 2024" type="tile"/>
    </v:background>
  </w:background>
  <w:body>
    <w:p w14:paraId="0DF97BAA" w14:textId="77777777" w:rsidR="00D5635F" w:rsidRDefault="00D5635F" w:rsidP="00D5635F">
      <w:pPr>
        <w:rPr>
          <w:noProof/>
          <w:lang w:val="en-US"/>
        </w:rPr>
      </w:pPr>
      <w:r w:rsidRPr="00D5635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113AE1E" wp14:editId="1940B2B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8785" cy="10677525"/>
            <wp:effectExtent l="0" t="0" r="0" b="0"/>
            <wp:wrapNone/>
            <wp:docPr id="2012686857" name="Picture 1" descr="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86857" name="Picture 1" descr="A blue and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8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9D4F7" w14:textId="77777777" w:rsidR="00D5635F" w:rsidRDefault="00D5635F" w:rsidP="00D5635F">
      <w:pPr>
        <w:rPr>
          <w:noProof/>
          <w:lang w:val="en-US"/>
        </w:rPr>
      </w:pPr>
    </w:p>
    <w:p w14:paraId="0F3BE804" w14:textId="77777777" w:rsidR="00D5635F" w:rsidRDefault="00D5635F" w:rsidP="00D5635F">
      <w:pPr>
        <w:rPr>
          <w:noProof/>
          <w:lang w:val="en-US"/>
        </w:rPr>
      </w:pPr>
    </w:p>
    <w:p w14:paraId="0840A498" w14:textId="77777777" w:rsidR="00D5635F" w:rsidRDefault="00D5635F" w:rsidP="00D5635F">
      <w:pPr>
        <w:rPr>
          <w:noProof/>
          <w:lang w:val="en-US"/>
        </w:rPr>
      </w:pPr>
    </w:p>
    <w:p w14:paraId="32F7051B" w14:textId="77777777" w:rsidR="00D5635F" w:rsidRDefault="00D5635F" w:rsidP="00D5635F">
      <w:pPr>
        <w:rPr>
          <w:noProof/>
          <w:lang w:val="en-US"/>
        </w:rPr>
      </w:pPr>
    </w:p>
    <w:p w14:paraId="498BA4E4" w14:textId="77777777" w:rsidR="00D5635F" w:rsidRDefault="00D5635F" w:rsidP="00D5635F">
      <w:pPr>
        <w:rPr>
          <w:noProof/>
          <w:lang w:val="en-US"/>
        </w:rPr>
      </w:pPr>
    </w:p>
    <w:p w14:paraId="0D418EA1" w14:textId="77777777" w:rsidR="00D5635F" w:rsidRDefault="00D5635F" w:rsidP="00D5635F">
      <w:pPr>
        <w:rPr>
          <w:noProof/>
          <w:lang w:val="en-US"/>
        </w:rPr>
      </w:pPr>
    </w:p>
    <w:p w14:paraId="27097B20" w14:textId="77777777" w:rsidR="00D5635F" w:rsidRDefault="00D5635F" w:rsidP="00D5635F">
      <w:pPr>
        <w:rPr>
          <w:noProof/>
          <w:lang w:val="en-US"/>
        </w:rPr>
      </w:pPr>
    </w:p>
    <w:p w14:paraId="31C53CCA" w14:textId="77777777" w:rsidR="00D5635F" w:rsidRDefault="00D5635F" w:rsidP="00D5635F">
      <w:pPr>
        <w:rPr>
          <w:noProof/>
          <w:lang w:val="en-US"/>
        </w:rPr>
      </w:pPr>
    </w:p>
    <w:p w14:paraId="76B9D3C4" w14:textId="77777777" w:rsidR="00D5635F" w:rsidRDefault="00D5635F" w:rsidP="00D5635F">
      <w:pPr>
        <w:rPr>
          <w:noProof/>
          <w:lang w:val="en-US"/>
        </w:rPr>
      </w:pPr>
    </w:p>
    <w:p w14:paraId="51FE03DB" w14:textId="77777777" w:rsidR="00D5635F" w:rsidRDefault="00D5635F" w:rsidP="00D5635F">
      <w:pPr>
        <w:rPr>
          <w:noProof/>
          <w:lang w:val="en-US"/>
        </w:rPr>
      </w:pPr>
    </w:p>
    <w:p w14:paraId="18E6D9EE" w14:textId="77777777" w:rsidR="00D5635F" w:rsidRDefault="00D5635F" w:rsidP="00D5635F">
      <w:pPr>
        <w:rPr>
          <w:noProof/>
          <w:lang w:val="en-US"/>
        </w:rPr>
      </w:pPr>
    </w:p>
    <w:p w14:paraId="6B432C1E" w14:textId="77777777" w:rsidR="00445ED3" w:rsidRDefault="00445ED3" w:rsidP="00D5635F">
      <w:pPr>
        <w:pStyle w:val="Title"/>
      </w:pPr>
    </w:p>
    <w:p w14:paraId="0B005EA2" w14:textId="77777777" w:rsidR="00445ED3" w:rsidRDefault="00445ED3" w:rsidP="00D5635F">
      <w:pPr>
        <w:pStyle w:val="Title"/>
      </w:pPr>
    </w:p>
    <w:p w14:paraId="04C6264A" w14:textId="6213CE0C" w:rsidR="00B00C34" w:rsidRDefault="00B00C34" w:rsidP="00D5635F">
      <w:pPr>
        <w:pStyle w:val="Subtitle"/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</w:pPr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 xml:space="preserve">AI Automation </w:t>
      </w:r>
      <w:proofErr w:type="spellStart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>Developer</w:t>
      </w:r>
      <w:proofErr w:type="spellEnd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 xml:space="preserve"> </w:t>
      </w:r>
      <w:r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br/>
      </w:r>
      <w:proofErr w:type="spellStart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>Assessment</w:t>
      </w:r>
      <w:proofErr w:type="spellEnd"/>
    </w:p>
    <w:p w14:paraId="5A0CE4FC" w14:textId="7584CFF3" w:rsidR="00D5635F" w:rsidRPr="00B00C34" w:rsidRDefault="00B00C34" w:rsidP="00D5635F">
      <w:pPr>
        <w:rPr>
          <w:rStyle w:val="Emphasis"/>
          <w:lang w:val="fr-FR"/>
        </w:rPr>
      </w:pPr>
      <w:r>
        <w:rPr>
          <w:rStyle w:val="Emphasis"/>
          <w:lang w:val="fr-FR"/>
        </w:rPr>
        <w:t>2025-02-24</w:t>
      </w:r>
    </w:p>
    <w:p w14:paraId="3BB96ADE" w14:textId="77777777" w:rsidR="00D5635F" w:rsidRPr="00B00C34" w:rsidRDefault="00D5635F" w:rsidP="00D5635F">
      <w:pPr>
        <w:rPr>
          <w:noProof/>
          <w:lang w:val="fr-FR"/>
        </w:rPr>
      </w:pPr>
      <w:r w:rsidRPr="00B00C34">
        <w:rPr>
          <w:noProof/>
          <w:lang w:val="fr-FR"/>
        </w:rPr>
        <w:br w:type="page"/>
      </w:r>
    </w:p>
    <w:p w14:paraId="20B8AF7F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lastRenderedPageBreak/>
        <w:t>Objective:</w:t>
      </w:r>
    </w:p>
    <w:p w14:paraId="68315847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>The goal of this assessment is to evaluate your ability to build a machine learning model and an AI agent in Python. You will also be required to document your process, explaining the steps taken, design choices, and the reasoning behind your approach.</w:t>
      </w:r>
    </w:p>
    <w:p w14:paraId="48147E0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Instructions:</w:t>
      </w:r>
    </w:p>
    <w:p w14:paraId="55338B0A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 xml:space="preserve">Complete both </w:t>
      </w:r>
      <w:r w:rsidRPr="00B00C34">
        <w:rPr>
          <w:b/>
          <w:bCs/>
          <w:lang w:val="en-ZA"/>
        </w:rPr>
        <w:t>Part A</w:t>
      </w:r>
      <w:r w:rsidRPr="00B00C34">
        <w:rPr>
          <w:lang w:val="en-ZA"/>
        </w:rPr>
        <w:t xml:space="preserve"> and </w:t>
      </w:r>
      <w:r w:rsidRPr="00B00C34">
        <w:rPr>
          <w:b/>
          <w:bCs/>
          <w:lang w:val="en-ZA"/>
        </w:rPr>
        <w:t>Part B</w:t>
      </w:r>
      <w:r w:rsidRPr="00B00C34">
        <w:rPr>
          <w:lang w:val="en-ZA"/>
        </w:rPr>
        <w:t xml:space="preserve"> of the assessment.</w:t>
      </w:r>
    </w:p>
    <w:p w14:paraId="3569D6D3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Write clean, well-structured, and well-commented Python code.</w:t>
      </w:r>
    </w:p>
    <w:p w14:paraId="38632E7A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Provide a written explanation of your approach for each part.</w:t>
      </w:r>
    </w:p>
    <w:p w14:paraId="4FFABF48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Submit your code and documentation in a single file or notebook.</w:t>
      </w:r>
    </w:p>
    <w:p w14:paraId="63A4365D" w14:textId="77777777" w:rsidR="00B00C34" w:rsidRP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Part A: Build a Machine Learning Model Using Case Management System Data</w:t>
      </w:r>
    </w:p>
    <w:p w14:paraId="2DC67915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Task:</w:t>
      </w:r>
    </w:p>
    <w:p w14:paraId="321FF8AA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 xml:space="preserve">Develop a machine learning model to predict case outcomes based on data from a </w:t>
      </w:r>
      <w:r w:rsidRPr="00B00C34">
        <w:rPr>
          <w:b/>
          <w:bCs/>
          <w:lang w:val="en-ZA"/>
        </w:rPr>
        <w:t>case management system</w:t>
      </w:r>
      <w:r w:rsidRPr="00B00C34">
        <w:rPr>
          <w:lang w:val="en-ZA"/>
        </w:rPr>
        <w:t xml:space="preserve">. The dataset should be structured with at least </w:t>
      </w:r>
      <w:r w:rsidRPr="00B00C34">
        <w:rPr>
          <w:b/>
          <w:bCs/>
          <w:lang w:val="en-ZA"/>
        </w:rPr>
        <w:t>three related tables</w:t>
      </w:r>
      <w:r w:rsidRPr="00B00C34">
        <w:rPr>
          <w:lang w:val="en-ZA"/>
        </w:rPr>
        <w:t>.</w:t>
      </w:r>
    </w:p>
    <w:p w14:paraId="0F936A07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Dataset Requirements:</w:t>
      </w:r>
    </w:p>
    <w:p w14:paraId="255740F9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>If you do not have access to a real case management system, generate a synthetic dataset that mimics real-world case management data. The dataset should include:</w:t>
      </w:r>
    </w:p>
    <w:p w14:paraId="1F644D4D" w14:textId="4A3D969A" w:rsidR="00B00C34" w:rsidRPr="00B00C34" w:rsidRDefault="00B00C34" w:rsidP="00B00C34">
      <w:pPr>
        <w:numPr>
          <w:ilvl w:val="0"/>
          <w:numId w:val="2"/>
        </w:numPr>
        <w:rPr>
          <w:lang w:val="en-ZA"/>
        </w:rPr>
      </w:pPr>
      <w:r w:rsidRPr="00B00C34">
        <w:rPr>
          <w:b/>
          <w:bCs/>
          <w:lang w:val="en-ZA"/>
        </w:rPr>
        <w:t>Cases Table</w:t>
      </w:r>
      <w:r w:rsidRPr="00B00C34">
        <w:rPr>
          <w:lang w:val="en-ZA"/>
        </w:rPr>
        <w:t>: Contains case details (case ID, case type, status, assigne</w:t>
      </w:r>
      <w:r w:rsidR="002A4CEB">
        <w:rPr>
          <w:lang w:val="en-ZA"/>
        </w:rPr>
        <w:t xml:space="preserve">e, </w:t>
      </w:r>
      <w:r w:rsidRPr="00B00C34">
        <w:rPr>
          <w:lang w:val="en-ZA"/>
        </w:rPr>
        <w:t>priority, creation date, resolution time,</w:t>
      </w:r>
      <w:r w:rsidR="002A4CEB">
        <w:rPr>
          <w:lang w:val="en-ZA"/>
        </w:rPr>
        <w:t xml:space="preserve"> description, notes, </w:t>
      </w:r>
      <w:r w:rsidR="008531CC" w:rsidRPr="00B00C34">
        <w:rPr>
          <w:lang w:val="en-ZA"/>
        </w:rPr>
        <w:t>outcome</w:t>
      </w:r>
      <w:r w:rsidR="002A4CEB">
        <w:rPr>
          <w:lang w:val="en-ZA"/>
        </w:rPr>
        <w:t>)</w:t>
      </w:r>
    </w:p>
    <w:p w14:paraId="65F64954" w14:textId="77777777" w:rsidR="00B00C34" w:rsidRPr="00B00C34" w:rsidRDefault="00B00C34" w:rsidP="00B00C34">
      <w:pPr>
        <w:numPr>
          <w:ilvl w:val="0"/>
          <w:numId w:val="2"/>
        </w:numPr>
        <w:rPr>
          <w:lang w:val="en-ZA"/>
        </w:rPr>
      </w:pPr>
      <w:r w:rsidRPr="00B00C34">
        <w:rPr>
          <w:b/>
          <w:bCs/>
          <w:lang w:val="en-ZA"/>
        </w:rPr>
        <w:t>Clients Table</w:t>
      </w:r>
      <w:r w:rsidRPr="00B00C34">
        <w:rPr>
          <w:lang w:val="en-ZA"/>
        </w:rPr>
        <w:t>: Contains client details (client ID, name, age, risk level, previous cases, etc.).</w:t>
      </w:r>
    </w:p>
    <w:p w14:paraId="1675709E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Requirements:</w:t>
      </w:r>
    </w:p>
    <w:p w14:paraId="326E16F2" w14:textId="77777777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Data Preprocessing</w:t>
      </w:r>
      <w:r w:rsidRPr="00B00C34">
        <w:rPr>
          <w:lang w:val="en-ZA"/>
        </w:rPr>
        <w:t>: Merge/join tables appropriately, handle missing values, normalize/scale features, and encode categorical variables if needed.</w:t>
      </w:r>
    </w:p>
    <w:p w14:paraId="44730892" w14:textId="12C8006F" w:rsidR="00B00C34" w:rsidRPr="00B00C34" w:rsidRDefault="00B00C34" w:rsidP="0038280D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Model Selection</w:t>
      </w:r>
      <w:r w:rsidRPr="00B00C34">
        <w:rPr>
          <w:lang w:val="en-ZA"/>
        </w:rPr>
        <w:t xml:space="preserve">: Train a predictive model (e.g., </w:t>
      </w:r>
      <w:r w:rsidR="0038280D" w:rsidRPr="00F7726F">
        <w:t>decision</w:t>
      </w:r>
      <w:r w:rsidR="00F7726F" w:rsidRPr="00F7726F">
        <w:t xml:space="preserve"> </w:t>
      </w:r>
      <w:r w:rsidR="0038280D">
        <w:t>t</w:t>
      </w:r>
      <w:r w:rsidR="00F7726F" w:rsidRPr="00F7726F">
        <w:t xml:space="preserve">ree </w:t>
      </w:r>
      <w:r w:rsidR="0038280D">
        <w:t>m</w:t>
      </w:r>
      <w:r w:rsidR="00F7726F" w:rsidRPr="00F7726F">
        <w:t>odel</w:t>
      </w:r>
      <w:r w:rsidRPr="00B00C34">
        <w:rPr>
          <w:lang w:val="en-ZA"/>
        </w:rPr>
        <w:t xml:space="preserve">) to predict </w:t>
      </w:r>
      <w:r w:rsidRPr="00B00C34">
        <w:rPr>
          <w:b/>
          <w:bCs/>
          <w:lang w:val="en-ZA"/>
        </w:rPr>
        <w:t>case resolution status</w:t>
      </w:r>
      <w:r w:rsidRPr="00B00C34">
        <w:rPr>
          <w:lang w:val="en-ZA"/>
        </w:rPr>
        <w:t xml:space="preserve"> (e.g., resolved, pending, escalated).</w:t>
      </w:r>
    </w:p>
    <w:p w14:paraId="0C1CADE5" w14:textId="77777777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Evaluation</w:t>
      </w:r>
      <w:r w:rsidRPr="00B00C34">
        <w:rPr>
          <w:lang w:val="en-ZA"/>
        </w:rPr>
        <w:t>: Assess model performance using accuracy, precision, recall, and F1-score.</w:t>
      </w:r>
    </w:p>
    <w:p w14:paraId="4347F066" w14:textId="77777777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Feature Importance Analysis</w:t>
      </w:r>
      <w:r w:rsidRPr="00B00C34">
        <w:rPr>
          <w:lang w:val="en-ZA"/>
        </w:rPr>
        <w:t>: Identify the most influential factors affecting case resolution.</w:t>
      </w:r>
    </w:p>
    <w:p w14:paraId="39DE5A7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Bonus Points:</w:t>
      </w:r>
    </w:p>
    <w:p w14:paraId="22413FCE" w14:textId="77777777" w:rsidR="00B00C34" w:rsidRPr="00B00C34" w:rsidRDefault="00B00C34" w:rsidP="00B00C34">
      <w:pPr>
        <w:numPr>
          <w:ilvl w:val="0"/>
          <w:numId w:val="4"/>
        </w:numPr>
        <w:rPr>
          <w:lang w:val="en-ZA"/>
        </w:rPr>
      </w:pPr>
      <w:r w:rsidRPr="00B00C34">
        <w:rPr>
          <w:lang w:val="en-ZA"/>
        </w:rPr>
        <w:t>Use SQL or Pandas to extract and preprocess the data efficiently.</w:t>
      </w:r>
    </w:p>
    <w:p w14:paraId="3C397AA2" w14:textId="77777777" w:rsidR="00B00C34" w:rsidRPr="00B00C34" w:rsidRDefault="00B00C34" w:rsidP="00B00C34">
      <w:pPr>
        <w:numPr>
          <w:ilvl w:val="0"/>
          <w:numId w:val="4"/>
        </w:numPr>
        <w:rPr>
          <w:lang w:val="en-ZA"/>
        </w:rPr>
      </w:pPr>
      <w:r w:rsidRPr="00B00C34">
        <w:rPr>
          <w:lang w:val="en-ZA"/>
        </w:rPr>
        <w:t xml:space="preserve">Implement a </w:t>
      </w:r>
      <w:r w:rsidRPr="00B00C34">
        <w:rPr>
          <w:b/>
          <w:bCs/>
          <w:lang w:val="en-ZA"/>
        </w:rPr>
        <w:t>time-based</w:t>
      </w:r>
      <w:r w:rsidRPr="00B00C34">
        <w:rPr>
          <w:lang w:val="en-ZA"/>
        </w:rPr>
        <w:t xml:space="preserve"> train-test split (e.g., train on older cases, test on newer ones).</w:t>
      </w:r>
    </w:p>
    <w:p w14:paraId="0422668E" w14:textId="77777777" w:rsidR="00B00C34" w:rsidRPr="00B00C34" w:rsidRDefault="00B00C34" w:rsidP="00B00C34">
      <w:pPr>
        <w:numPr>
          <w:ilvl w:val="0"/>
          <w:numId w:val="4"/>
        </w:numPr>
        <w:rPr>
          <w:lang w:val="en-ZA"/>
        </w:rPr>
      </w:pPr>
      <w:r w:rsidRPr="00B00C34">
        <w:rPr>
          <w:lang w:val="en-ZA"/>
        </w:rPr>
        <w:t xml:space="preserve">Deploy the model as an API using Flask or </w:t>
      </w:r>
      <w:proofErr w:type="spellStart"/>
      <w:r w:rsidRPr="00B00C34">
        <w:rPr>
          <w:lang w:val="en-ZA"/>
        </w:rPr>
        <w:t>FastAPI</w:t>
      </w:r>
      <w:proofErr w:type="spellEnd"/>
      <w:r w:rsidRPr="00B00C34">
        <w:rPr>
          <w:lang w:val="en-ZA"/>
        </w:rPr>
        <w:t>.</w:t>
      </w:r>
    </w:p>
    <w:p w14:paraId="420D448F" w14:textId="77777777" w:rsidR="00B00C34" w:rsidRP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Part B: Develop an AI Agent for Case Insights</w:t>
      </w:r>
    </w:p>
    <w:p w14:paraId="120C003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Task:</w:t>
      </w:r>
    </w:p>
    <w:p w14:paraId="7170DE6C" w14:textId="418AF7A9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 xml:space="preserve">Create an </w:t>
      </w:r>
      <w:r w:rsidRPr="00B00C34">
        <w:rPr>
          <w:b/>
          <w:bCs/>
          <w:lang w:val="en-ZA"/>
        </w:rPr>
        <w:t>AI-powered assistant</w:t>
      </w:r>
      <w:r w:rsidRPr="00B00C34">
        <w:rPr>
          <w:lang w:val="en-ZA"/>
        </w:rPr>
        <w:t xml:space="preserve"> that provides useful insights into the case management system data. The assistant should be able to analy</w:t>
      </w:r>
      <w:r w:rsidR="00E90DEA">
        <w:rPr>
          <w:lang w:val="en-ZA"/>
        </w:rPr>
        <w:t>s</w:t>
      </w:r>
      <w:r w:rsidRPr="00B00C34">
        <w:rPr>
          <w:lang w:val="en-ZA"/>
        </w:rPr>
        <w:t>e case trends, identify key risk factors, and generate summary statistics.</w:t>
      </w:r>
    </w:p>
    <w:p w14:paraId="1211C807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Requirements:</w:t>
      </w:r>
    </w:p>
    <w:p w14:paraId="4F337282" w14:textId="77777777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lastRenderedPageBreak/>
        <w:t>The AI agent should be implemented as a function or class that interacts with the case management data.</w:t>
      </w:r>
    </w:p>
    <w:p w14:paraId="03BCC763" w14:textId="77777777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 xml:space="preserve">The assistant should be capable of answering </w:t>
      </w:r>
      <w:r w:rsidRPr="00B00C34">
        <w:rPr>
          <w:b/>
          <w:bCs/>
          <w:lang w:val="en-ZA"/>
        </w:rPr>
        <w:t>key business questions</w:t>
      </w:r>
      <w:r w:rsidRPr="00B00C34">
        <w:rPr>
          <w:lang w:val="en-ZA"/>
        </w:rPr>
        <w:t>, such as:</w:t>
      </w:r>
    </w:p>
    <w:p w14:paraId="7C39D27D" w14:textId="77777777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What are the most common types of cases?</w:t>
      </w:r>
    </w:p>
    <w:p w14:paraId="514D0816" w14:textId="77777777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What factors contribute most to case resolution time?</w:t>
      </w:r>
    </w:p>
    <w:p w14:paraId="133C0571" w14:textId="1BF889A9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Which</w:t>
      </w:r>
      <w:r w:rsidR="002A4CEB">
        <w:rPr>
          <w:lang w:val="en-ZA"/>
        </w:rPr>
        <w:t xml:space="preserve"> assignees</w:t>
      </w:r>
      <w:r w:rsidRPr="00B00C34">
        <w:rPr>
          <w:lang w:val="en-ZA"/>
        </w:rPr>
        <w:t xml:space="preserve"> have the highest case resolution rates?</w:t>
      </w:r>
    </w:p>
    <w:p w14:paraId="00A9848A" w14:textId="77777777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Are there patterns in case escalations based on client demographics or case types?</w:t>
      </w:r>
    </w:p>
    <w:p w14:paraId="024E565D" w14:textId="44725EE5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 xml:space="preserve">Use </w:t>
      </w:r>
      <w:r w:rsidRPr="00B00C34">
        <w:rPr>
          <w:b/>
          <w:bCs/>
          <w:lang w:val="en-ZA"/>
        </w:rPr>
        <w:t>NLP techniques</w:t>
      </w:r>
      <w:r w:rsidRPr="00B00C34">
        <w:rPr>
          <w:lang w:val="en-ZA"/>
        </w:rPr>
        <w:t xml:space="preserve"> to analy</w:t>
      </w:r>
      <w:r w:rsidR="00960619">
        <w:rPr>
          <w:lang w:val="en-ZA"/>
        </w:rPr>
        <w:t>s</w:t>
      </w:r>
      <w:r w:rsidRPr="00B00C34">
        <w:rPr>
          <w:lang w:val="en-ZA"/>
        </w:rPr>
        <w:t>e notes or case descriptions.</w:t>
      </w:r>
    </w:p>
    <w:p w14:paraId="1253D20E" w14:textId="77777777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>Provide a written explanation of the approach and implementation.</w:t>
      </w:r>
    </w:p>
    <w:p w14:paraId="34AE1EC4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Bonus Points:</w:t>
      </w:r>
    </w:p>
    <w:p w14:paraId="16DF0ED3" w14:textId="77777777" w:rsidR="00B00C34" w:rsidRPr="00B00C34" w:rsidRDefault="00B00C34" w:rsidP="00B00C34">
      <w:pPr>
        <w:numPr>
          <w:ilvl w:val="0"/>
          <w:numId w:val="6"/>
        </w:numPr>
        <w:rPr>
          <w:lang w:val="en-ZA"/>
        </w:rPr>
      </w:pPr>
      <w:r w:rsidRPr="00B00C34">
        <w:rPr>
          <w:lang w:val="en-ZA"/>
        </w:rPr>
        <w:t xml:space="preserve">Implement a chatbot interface (e.g., using </w:t>
      </w:r>
      <w:proofErr w:type="spellStart"/>
      <w:r w:rsidRPr="00B00C34">
        <w:rPr>
          <w:lang w:val="en-ZA"/>
        </w:rPr>
        <w:t>LangChain</w:t>
      </w:r>
      <w:proofErr w:type="spellEnd"/>
      <w:r w:rsidRPr="00B00C34">
        <w:rPr>
          <w:lang w:val="en-ZA"/>
        </w:rPr>
        <w:t xml:space="preserve"> or OpenAI's API) that allows users to query the case management system in natural language.</w:t>
      </w:r>
    </w:p>
    <w:p w14:paraId="65D3F04A" w14:textId="77777777" w:rsidR="00B00C34" w:rsidRP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Submission Requirements:</w:t>
      </w:r>
    </w:p>
    <w:p w14:paraId="0EB630F2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 xml:space="preserve">Submit all Python scripts or a </w:t>
      </w:r>
      <w:proofErr w:type="spellStart"/>
      <w:r w:rsidRPr="00B00C34">
        <w:rPr>
          <w:lang w:val="en-ZA"/>
        </w:rPr>
        <w:t>Jupyter</w:t>
      </w:r>
      <w:proofErr w:type="spellEnd"/>
      <w:r w:rsidRPr="00B00C34">
        <w:rPr>
          <w:lang w:val="en-ZA"/>
        </w:rPr>
        <w:t xml:space="preserve"> Notebook (.</w:t>
      </w:r>
      <w:proofErr w:type="spellStart"/>
      <w:r w:rsidRPr="00B00C34">
        <w:rPr>
          <w:lang w:val="en-ZA"/>
        </w:rPr>
        <w:t>ipynb</w:t>
      </w:r>
      <w:proofErr w:type="spellEnd"/>
      <w:r w:rsidRPr="00B00C34">
        <w:rPr>
          <w:lang w:val="en-ZA"/>
        </w:rPr>
        <w:t>) containing your code.</w:t>
      </w:r>
    </w:p>
    <w:p w14:paraId="7E807ED7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 xml:space="preserve">Include a </w:t>
      </w:r>
      <w:r w:rsidRPr="00B00C34">
        <w:rPr>
          <w:b/>
          <w:bCs/>
          <w:lang w:val="en-ZA"/>
        </w:rPr>
        <w:t>README or Markdown</w:t>
      </w:r>
      <w:r w:rsidRPr="00B00C34">
        <w:rPr>
          <w:lang w:val="en-ZA"/>
        </w:rPr>
        <w:t xml:space="preserve"> file with explanations of your approach and steps taken.</w:t>
      </w:r>
    </w:p>
    <w:p w14:paraId="228EF086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>Ensure your code is well-commented and modular.</w:t>
      </w:r>
    </w:p>
    <w:p w14:paraId="53459FE3" w14:textId="77777777" w:rsidR="00445ED3" w:rsidRPr="00B00C34" w:rsidRDefault="00445ED3" w:rsidP="00445ED3">
      <w:pPr>
        <w:rPr>
          <w:lang w:val="en-ZA"/>
        </w:rPr>
      </w:pPr>
    </w:p>
    <w:sectPr w:rsidR="00445ED3" w:rsidRPr="00B00C34" w:rsidSect="00445ED3">
      <w:headerReference w:type="default" r:id="rId13"/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D51D1E" w14:textId="77777777" w:rsidR="00EA0436" w:rsidRDefault="00EA0436" w:rsidP="00445ED3">
      <w:pPr>
        <w:spacing w:after="0" w:line="240" w:lineRule="auto"/>
      </w:pPr>
      <w:r>
        <w:separator/>
      </w:r>
    </w:p>
  </w:endnote>
  <w:endnote w:type="continuationSeparator" w:id="0">
    <w:p w14:paraId="1D2A078F" w14:textId="77777777" w:rsidR="00EA0436" w:rsidRDefault="00EA0436" w:rsidP="00445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8463D" w14:textId="77777777" w:rsidR="00445ED3" w:rsidRPr="00445ED3" w:rsidRDefault="00445ED3">
    <w:pPr>
      <w:pStyle w:val="Footer"/>
      <w:rPr>
        <w:lang w:val="en-US"/>
      </w:rPr>
    </w:pPr>
    <w:r>
      <w:rPr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830BB6" w14:textId="77777777" w:rsidR="00EA0436" w:rsidRDefault="00EA0436" w:rsidP="00445ED3">
      <w:pPr>
        <w:spacing w:after="0" w:line="240" w:lineRule="auto"/>
      </w:pPr>
      <w:r>
        <w:separator/>
      </w:r>
    </w:p>
  </w:footnote>
  <w:footnote w:type="continuationSeparator" w:id="0">
    <w:p w14:paraId="08A6EE1B" w14:textId="77777777" w:rsidR="00EA0436" w:rsidRDefault="00EA0436" w:rsidP="00445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A9F30" w14:textId="77777777" w:rsidR="00445ED3" w:rsidRPr="00445ED3" w:rsidRDefault="00445ED3">
    <w:pPr>
      <w:pStyle w:val="Header"/>
      <w:rPr>
        <w:lang w:val="en-US"/>
      </w:rPr>
    </w:pPr>
    <w:r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12895"/>
    <w:multiLevelType w:val="multilevel"/>
    <w:tmpl w:val="31B44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F4DBC"/>
    <w:multiLevelType w:val="multilevel"/>
    <w:tmpl w:val="DEA6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D65A4"/>
    <w:multiLevelType w:val="multilevel"/>
    <w:tmpl w:val="0DD2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830A88"/>
    <w:multiLevelType w:val="multilevel"/>
    <w:tmpl w:val="60EC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B33203"/>
    <w:multiLevelType w:val="multilevel"/>
    <w:tmpl w:val="ACBC3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6524B4"/>
    <w:multiLevelType w:val="multilevel"/>
    <w:tmpl w:val="AF38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0966F0"/>
    <w:multiLevelType w:val="multilevel"/>
    <w:tmpl w:val="944A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3837698">
    <w:abstractNumId w:val="6"/>
  </w:num>
  <w:num w:numId="2" w16cid:durableId="37123222">
    <w:abstractNumId w:val="4"/>
  </w:num>
  <w:num w:numId="3" w16cid:durableId="688605852">
    <w:abstractNumId w:val="0"/>
  </w:num>
  <w:num w:numId="4" w16cid:durableId="1486122468">
    <w:abstractNumId w:val="3"/>
  </w:num>
  <w:num w:numId="5" w16cid:durableId="2133741944">
    <w:abstractNumId w:val="5"/>
  </w:num>
  <w:num w:numId="6" w16cid:durableId="1797327938">
    <w:abstractNumId w:val="1"/>
  </w:num>
  <w:num w:numId="7" w16cid:durableId="886648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C34"/>
    <w:rsid w:val="002A4CEB"/>
    <w:rsid w:val="0038280D"/>
    <w:rsid w:val="00445ED3"/>
    <w:rsid w:val="00592340"/>
    <w:rsid w:val="008233FB"/>
    <w:rsid w:val="008531CC"/>
    <w:rsid w:val="00960619"/>
    <w:rsid w:val="00A7007C"/>
    <w:rsid w:val="00B00C34"/>
    <w:rsid w:val="00BA625A"/>
    <w:rsid w:val="00D5635F"/>
    <w:rsid w:val="00E90DEA"/>
    <w:rsid w:val="00EA0436"/>
    <w:rsid w:val="00EE54A3"/>
    <w:rsid w:val="00F7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50DF71A"/>
  <w15:chartTrackingRefBased/>
  <w15:docId w15:val="{89A59923-1C51-4F31-A7E1-82B063EAC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3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F19CC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3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F19CC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635F"/>
    <w:pPr>
      <w:keepNext/>
      <w:keepLines/>
      <w:spacing w:before="160" w:after="80"/>
      <w:outlineLvl w:val="2"/>
    </w:pPr>
    <w:rPr>
      <w:rFonts w:eastAsiaTheme="majorEastAsia" w:cstheme="majorBidi"/>
      <w:color w:val="3F19CC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3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F19CC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635F"/>
    <w:pPr>
      <w:keepNext/>
      <w:keepLines/>
      <w:spacing w:before="80" w:after="40"/>
      <w:outlineLvl w:val="4"/>
    </w:pPr>
    <w:rPr>
      <w:rFonts w:eastAsiaTheme="majorEastAsia" w:cstheme="majorBidi"/>
      <w:color w:val="3F19C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3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868686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35F"/>
    <w:pPr>
      <w:keepNext/>
      <w:keepLines/>
      <w:spacing w:before="40" w:after="0"/>
      <w:outlineLvl w:val="6"/>
    </w:pPr>
    <w:rPr>
      <w:rFonts w:eastAsiaTheme="majorEastAsia" w:cstheme="majorBidi"/>
      <w:color w:val="868686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35F"/>
    <w:pPr>
      <w:keepNext/>
      <w:keepLines/>
      <w:spacing w:after="0"/>
      <w:outlineLvl w:val="7"/>
    </w:pPr>
    <w:rPr>
      <w:rFonts w:eastAsiaTheme="majorEastAsia" w:cstheme="majorBidi"/>
      <w:i/>
      <w:iCs/>
      <w:color w:val="626262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35F"/>
    <w:pPr>
      <w:keepNext/>
      <w:keepLines/>
      <w:spacing w:after="0"/>
      <w:outlineLvl w:val="8"/>
    </w:pPr>
    <w:rPr>
      <w:rFonts w:eastAsiaTheme="majorEastAsia" w:cstheme="majorBidi"/>
      <w:color w:val="626262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35F"/>
    <w:rPr>
      <w:rFonts w:asciiTheme="majorHAnsi" w:eastAsiaTheme="majorEastAsia" w:hAnsiTheme="majorHAnsi" w:cstheme="majorBidi"/>
      <w:color w:val="3F19CC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5635F"/>
    <w:rPr>
      <w:rFonts w:asciiTheme="majorHAnsi" w:eastAsiaTheme="majorEastAsia" w:hAnsiTheme="majorHAnsi" w:cstheme="majorBidi"/>
      <w:color w:val="3F19CC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5635F"/>
    <w:rPr>
      <w:rFonts w:eastAsiaTheme="majorEastAsia" w:cstheme="majorBidi"/>
      <w:color w:val="3F19CC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5635F"/>
    <w:rPr>
      <w:rFonts w:eastAsiaTheme="majorEastAsia" w:cstheme="majorBidi"/>
      <w:i/>
      <w:iCs/>
      <w:color w:val="3F19CC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5635F"/>
    <w:rPr>
      <w:rFonts w:eastAsiaTheme="majorEastAsia" w:cstheme="majorBidi"/>
      <w:color w:val="3F19C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35F"/>
    <w:rPr>
      <w:rFonts w:eastAsiaTheme="majorEastAsia" w:cstheme="majorBidi"/>
      <w:i/>
      <w:iCs/>
      <w:color w:val="868686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35F"/>
    <w:rPr>
      <w:rFonts w:eastAsiaTheme="majorEastAsia" w:cstheme="majorBidi"/>
      <w:color w:val="868686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35F"/>
    <w:rPr>
      <w:rFonts w:eastAsiaTheme="majorEastAsia" w:cstheme="majorBidi"/>
      <w:i/>
      <w:iCs/>
      <w:color w:val="626262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35F"/>
    <w:rPr>
      <w:rFonts w:eastAsiaTheme="majorEastAsia" w:cstheme="majorBidi"/>
      <w:color w:val="626262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3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35F"/>
    <w:pPr>
      <w:numPr>
        <w:ilvl w:val="1"/>
      </w:numPr>
    </w:pPr>
    <w:rPr>
      <w:rFonts w:eastAsiaTheme="majorEastAsia" w:cstheme="majorBidi"/>
      <w:color w:val="868686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35F"/>
    <w:rPr>
      <w:rFonts w:eastAsiaTheme="majorEastAsia" w:cstheme="majorBidi"/>
      <w:color w:val="868686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35F"/>
    <w:pPr>
      <w:spacing w:before="160"/>
      <w:jc w:val="center"/>
    </w:pPr>
    <w:rPr>
      <w:i/>
      <w:iCs/>
      <w:color w:val="747474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35F"/>
    <w:rPr>
      <w:i/>
      <w:iCs/>
      <w:color w:val="747474" w:themeColor="text1" w:themeTint="BF"/>
    </w:rPr>
  </w:style>
  <w:style w:type="paragraph" w:styleId="ListParagraph">
    <w:name w:val="List Paragraph"/>
    <w:basedOn w:val="Normal"/>
    <w:uiPriority w:val="34"/>
    <w:qFormat/>
    <w:rsid w:val="00D563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35F"/>
    <w:rPr>
      <w:i/>
      <w:iCs/>
      <w:color w:val="3F19CC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35F"/>
    <w:pPr>
      <w:pBdr>
        <w:top w:val="single" w:sz="4" w:space="10" w:color="3F19CC" w:themeColor="accent1" w:themeShade="BF"/>
        <w:bottom w:val="single" w:sz="4" w:space="10" w:color="3F19CC" w:themeColor="accent1" w:themeShade="BF"/>
      </w:pBdr>
      <w:spacing w:before="360" w:after="360"/>
      <w:ind w:left="864" w:right="864"/>
      <w:jc w:val="center"/>
    </w:pPr>
    <w:rPr>
      <w:i/>
      <w:iCs/>
      <w:color w:val="3F19CC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35F"/>
    <w:rPr>
      <w:i/>
      <w:iCs/>
      <w:color w:val="3F19CC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35F"/>
    <w:rPr>
      <w:b/>
      <w:bCs/>
      <w:smallCaps/>
      <w:color w:val="3F19CC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D5635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45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ED3"/>
  </w:style>
  <w:style w:type="paragraph" w:styleId="Footer">
    <w:name w:val="footer"/>
    <w:basedOn w:val="Normal"/>
    <w:link w:val="FooterChar"/>
    <w:uiPriority w:val="99"/>
    <w:unhideWhenUsed/>
    <w:rsid w:val="00445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5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2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jaamautomation.sharepoint.com/sites/OrganisationAssets/Jaam%20Office%20Templates/jaam%20-%20Basic%20Standard.dotx" TargetMode="External"/></Relationships>
</file>

<file path=word/theme/theme1.xml><?xml version="1.0" encoding="utf-8"?>
<a:theme xmlns:a="http://schemas.openxmlformats.org/drawingml/2006/main" name="Office Theme">
  <a:themeElements>
    <a:clrScheme name="Jaam Colour Theme">
      <a:dk1>
        <a:srgbClr val="464646"/>
      </a:dk1>
      <a:lt1>
        <a:sysClr val="window" lastClr="FFFFFF"/>
      </a:lt1>
      <a:dk2>
        <a:srgbClr val="464646"/>
      </a:dk2>
      <a:lt2>
        <a:srgbClr val="E8E8E8"/>
      </a:lt2>
      <a:accent1>
        <a:srgbClr val="6C4AE9"/>
      </a:accent1>
      <a:accent2>
        <a:srgbClr val="397BE6"/>
      </a:accent2>
      <a:accent3>
        <a:srgbClr val="E62739"/>
      </a:accent3>
      <a:accent4>
        <a:srgbClr val="FCD200"/>
      </a:accent4>
      <a:accent5>
        <a:srgbClr val="C7E94A"/>
      </a:accent5>
      <a:accent6>
        <a:srgbClr val="4AE9BB"/>
      </a:accent6>
      <a:hlink>
        <a:srgbClr val="E96C4A"/>
      </a:hlink>
      <a:folHlink>
        <a:srgbClr val="E94A78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99D5D839FA3A459BC5799B6DE78478" ma:contentTypeVersion="0" ma:contentTypeDescription="Create a new document." ma:contentTypeScope="" ma:versionID="41f7124831bab39821377c5269e9bfc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E231C1-BD60-48B9-A981-29D4D184F5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39F5B5-4C7A-463B-B615-856AB53C80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14F2613-FC2F-4048-B6D9-0E03F6E48A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9016A57-CB49-42F4-907B-5A09652C6D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jaam%20-%20Basic%20Standard</Template>
  <TotalTime>0</TotalTime>
  <Pages>3</Pages>
  <Words>474</Words>
  <Characters>2704</Characters>
  <Application>Microsoft Office Word</Application>
  <DocSecurity>0</DocSecurity>
  <Lines>22</Lines>
  <Paragraphs>6</Paragraphs>
  <ScaleCrop>false</ScaleCrop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Fitzmaurice</dc:creator>
  <cp:keywords/>
  <dc:description/>
  <cp:lastModifiedBy>Dean Fitzmaurice</cp:lastModifiedBy>
  <cp:revision>8</cp:revision>
  <dcterms:created xsi:type="dcterms:W3CDTF">2025-02-24T07:00:00Z</dcterms:created>
  <dcterms:modified xsi:type="dcterms:W3CDTF">2025-02-25T12:43:00Z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547da9c4-a2ab-4a41-b219-cfc8b12e88a0</vt:lpwstr>
  </property>
  <property fmtid="{D5CDD505-2E9C-101B-9397-08002B2CF9AE}" pid="3" name="ContentTypeId">
    <vt:lpwstr>0x010100B199D5D839FA3A459BC5799B6DE78478</vt:lpwstr>
  </property>
</Properties>
</file>